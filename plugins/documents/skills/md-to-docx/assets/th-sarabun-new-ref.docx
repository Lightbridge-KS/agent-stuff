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EF3CC" w14:textId="77777777" w:rsidR="00001631" w:rsidRDefault="00010EC6">
      <w:pPr>
        <w:pStyle w:val="Title"/>
      </w:pPr>
      <w:r>
        <w:t xml:space="preserve"> Title </w:t>
      </w:r>
    </w:p>
    <w:p w14:paraId="396BB0B4" w14:textId="77777777" w:rsidR="00001631" w:rsidRDefault="00010EC6">
      <w:pPr>
        <w:pStyle w:val="Subtitle"/>
      </w:pPr>
      <w:r>
        <w:t xml:space="preserve"> Subtitle </w:t>
      </w:r>
    </w:p>
    <w:p w14:paraId="7366A9D3" w14:textId="77777777" w:rsidR="00001631" w:rsidRDefault="00010EC6">
      <w:pPr>
        <w:pStyle w:val="Author"/>
      </w:pPr>
      <w:r>
        <w:t xml:space="preserve"> Author </w:t>
      </w:r>
    </w:p>
    <w:p w14:paraId="448E0BF2" w14:textId="77777777" w:rsidR="00001631" w:rsidRDefault="00010EC6">
      <w:pPr>
        <w:pStyle w:val="Date"/>
      </w:pPr>
      <w:r>
        <w:t xml:space="preserve"> Date </w:t>
      </w:r>
    </w:p>
    <w:p w14:paraId="186D2C57" w14:textId="77777777" w:rsidR="00001631" w:rsidRDefault="00010EC6">
      <w:pPr>
        <w:pStyle w:val="Abstract"/>
      </w:pPr>
      <w:r>
        <w:t xml:space="preserve"> Abstract </w:t>
      </w:r>
    </w:p>
    <w:p w14:paraId="2F4ACEE3" w14:textId="2AD616D3" w:rsidR="00001631" w:rsidRDefault="00010EC6">
      <w:pPr>
        <w:pStyle w:val="Heading1"/>
      </w:pPr>
      <w:bookmarkStart w:id="0" w:name="heading-1"/>
      <w:r>
        <w:t xml:space="preserve">Heading 1 </w:t>
      </w:r>
      <w:bookmarkEnd w:id="0"/>
    </w:p>
    <w:p w14:paraId="63EFA6AA" w14:textId="41BA803A" w:rsidR="00001631" w:rsidRDefault="00010EC6">
      <w:pPr>
        <w:pStyle w:val="Heading2"/>
      </w:pPr>
      <w:bookmarkStart w:id="1" w:name="heading-2"/>
      <w:r>
        <w:t xml:space="preserve">Heading 2 </w:t>
      </w:r>
      <w:bookmarkEnd w:id="1"/>
    </w:p>
    <w:p w14:paraId="7BD9BD8B" w14:textId="723669C0" w:rsidR="00001631" w:rsidRDefault="00010EC6">
      <w:pPr>
        <w:pStyle w:val="Heading3"/>
      </w:pPr>
      <w:bookmarkStart w:id="2" w:name="heading-3"/>
      <w:r>
        <w:t xml:space="preserve">Heading 3 </w:t>
      </w:r>
      <w:bookmarkEnd w:id="2"/>
    </w:p>
    <w:p w14:paraId="6B496C03" w14:textId="68CB5A73" w:rsidR="00001631" w:rsidRDefault="00010EC6">
      <w:pPr>
        <w:pStyle w:val="Heading4"/>
      </w:pPr>
      <w:bookmarkStart w:id="3" w:name="heading-4"/>
      <w:r>
        <w:t xml:space="preserve">Heading 4 </w:t>
      </w:r>
      <w:bookmarkEnd w:id="3"/>
    </w:p>
    <w:p w14:paraId="7AC1AC4B" w14:textId="77777777" w:rsidR="00001631" w:rsidRDefault="00010EC6">
      <w:pPr>
        <w:pStyle w:val="Heading5"/>
      </w:pPr>
      <w:bookmarkStart w:id="4" w:name="heading-5"/>
      <w:r>
        <w:t xml:space="preserve"> Heading 5 </w:t>
      </w:r>
      <w:bookmarkEnd w:id="4"/>
    </w:p>
    <w:p w14:paraId="72FBA72A" w14:textId="77777777" w:rsidR="00001631" w:rsidRDefault="00010EC6">
      <w:pPr>
        <w:pStyle w:val="Heading6"/>
      </w:pPr>
      <w:bookmarkStart w:id="5" w:name="heading-6"/>
      <w:r>
        <w:t xml:space="preserve"> Heading 6 </w:t>
      </w:r>
      <w:bookmarkEnd w:id="5"/>
    </w:p>
    <w:p w14:paraId="3B48E215" w14:textId="77777777" w:rsidR="00001631" w:rsidRDefault="00010EC6">
      <w:pPr>
        <w:pStyle w:val="Heading7"/>
      </w:pPr>
      <w:bookmarkStart w:id="6" w:name="heading-7"/>
      <w:r>
        <w:t xml:space="preserve"> Heading 7 </w:t>
      </w:r>
      <w:bookmarkEnd w:id="6"/>
    </w:p>
    <w:p w14:paraId="761601CA" w14:textId="77777777" w:rsidR="00001631" w:rsidRDefault="00010EC6">
      <w:pPr>
        <w:pStyle w:val="Heading8"/>
      </w:pPr>
      <w:bookmarkStart w:id="7" w:name="heading-8"/>
      <w:r>
        <w:t xml:space="preserve"> Heading 8 </w:t>
      </w:r>
      <w:bookmarkEnd w:id="7"/>
    </w:p>
    <w:p w14:paraId="454F8B22" w14:textId="77777777" w:rsidR="00001631" w:rsidRDefault="00010EC6">
      <w:pPr>
        <w:pStyle w:val="Heading9"/>
      </w:pPr>
      <w:bookmarkStart w:id="8" w:name="heading-9"/>
      <w:r>
        <w:t xml:space="preserve"> Heading 9 </w:t>
      </w:r>
      <w:bookmarkEnd w:id="8"/>
    </w:p>
    <w:p w14:paraId="17996ECC" w14:textId="38EC771A" w:rsidR="00001631" w:rsidRDefault="00010EC6">
      <w:pPr>
        <w:pStyle w:val="FirstParagraph"/>
      </w:pPr>
      <w:r>
        <w:t xml:space="preserve"> First Paragraph. </w:t>
      </w:r>
    </w:p>
    <w:p w14:paraId="6BB42115" w14:textId="0BB4554B" w:rsidR="0082553D" w:rsidRDefault="00A07C18" w:rsidP="00A07C18">
      <w:r>
        <w:t>Normal Style</w:t>
      </w:r>
    </w:p>
    <w:p w14:paraId="2038C6DC" w14:textId="3BAAA6AD" w:rsidR="00A07C18" w:rsidRPr="00C97C3B" w:rsidRDefault="00BB5159" w:rsidP="00BB5159">
      <w:pPr>
        <w:pStyle w:val="Compact"/>
      </w:pPr>
      <w:r>
        <w:t>Compact</w:t>
      </w:r>
    </w:p>
    <w:p w14:paraId="743C3A9C" w14:textId="77777777" w:rsidR="00001631" w:rsidRDefault="00010EC6">
      <w:pPr>
        <w:pStyle w:val="BodyText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</w:t>
      </w:r>
      <w:r w:rsidRPr="004A3F0A">
        <w:rPr>
          <w:rStyle w:val="VerbatimChar"/>
        </w:rPr>
        <w:t>Char</w:t>
      </w:r>
      <w:r>
        <w:rPr>
          <w:rStyle w:val="VerbatimChar"/>
        </w:rPr>
        <w:t xml:space="preserve">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5A15CD8" w14:textId="77777777" w:rsidR="00001631" w:rsidRDefault="00010EC6">
      <w:pPr>
        <w:pStyle w:val="BlockText"/>
      </w:pPr>
      <w:r>
        <w:t xml:space="preserve"> Block Text. </w:t>
      </w:r>
    </w:p>
    <w:p w14:paraId="5A73B324" w14:textId="77777777" w:rsidR="00001631" w:rsidRDefault="00010EC6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752"/>
        <w:gridCol w:w="752"/>
      </w:tblGrid>
      <w:tr w:rsidR="00001631" w14:paraId="20F0314B" w14:textId="77777777" w:rsidTr="00001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3AC62C4" w14:textId="77777777" w:rsidR="00001631" w:rsidRDefault="00010EC6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755C841" w14:textId="77777777" w:rsidR="00001631" w:rsidRDefault="00010EC6">
            <w:pPr>
              <w:pStyle w:val="Compact"/>
            </w:pPr>
            <w:r>
              <w:t xml:space="preserve"> Table </w:t>
            </w:r>
          </w:p>
        </w:tc>
      </w:tr>
      <w:tr w:rsidR="00001631" w14:paraId="79B5E28A" w14:textId="77777777">
        <w:tc>
          <w:tcPr>
            <w:tcW w:w="0" w:type="auto"/>
          </w:tcPr>
          <w:p w14:paraId="399FCF41" w14:textId="77777777" w:rsidR="00001631" w:rsidRDefault="00010EC6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2DED59E" w14:textId="77777777" w:rsidR="00001631" w:rsidRDefault="00010EC6">
            <w:pPr>
              <w:pStyle w:val="Compact"/>
            </w:pPr>
            <w:r>
              <w:t xml:space="preserve"> 2 </w:t>
            </w:r>
          </w:p>
        </w:tc>
      </w:tr>
    </w:tbl>
    <w:p w14:paraId="51C0C7A9" w14:textId="77777777" w:rsidR="00001631" w:rsidRDefault="00010EC6">
      <w:pPr>
        <w:pStyle w:val="ImageCaption"/>
      </w:pPr>
      <w:r>
        <w:t xml:space="preserve"> Image Caption </w:t>
      </w:r>
    </w:p>
    <w:p w14:paraId="6BB87E3A" w14:textId="77777777" w:rsidR="00001631" w:rsidRDefault="00010EC6">
      <w:pPr>
        <w:pStyle w:val="DefinitionTerm"/>
      </w:pPr>
      <w:r>
        <w:t xml:space="preserve"> DefinitionTerm </w:t>
      </w:r>
    </w:p>
    <w:p w14:paraId="1FCF5D20" w14:textId="77777777" w:rsidR="00001631" w:rsidRDefault="00010EC6">
      <w:pPr>
        <w:pStyle w:val="Definition"/>
      </w:pPr>
      <w:r>
        <w:t xml:space="preserve"> Definition </w:t>
      </w:r>
    </w:p>
    <w:p w14:paraId="71345762" w14:textId="77777777" w:rsidR="00001631" w:rsidRDefault="00010EC6">
      <w:pPr>
        <w:pStyle w:val="DefinitionTerm"/>
      </w:pPr>
      <w:r>
        <w:t xml:space="preserve"> DefinitionTerm </w:t>
      </w:r>
    </w:p>
    <w:p w14:paraId="2A7C9B7D" w14:textId="25EE8987" w:rsidR="009260BA" w:rsidRDefault="00010EC6" w:rsidP="00784A2D">
      <w:pPr>
        <w:pStyle w:val="Definition"/>
      </w:pPr>
      <w:r>
        <w:t xml:space="preserve"> Definition </w:t>
      </w:r>
    </w:p>
    <w:sectPr w:rsidR="009260B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74362" w14:textId="77777777" w:rsidR="006C3E62" w:rsidRDefault="006C3E62">
      <w:pPr>
        <w:spacing w:after="0"/>
      </w:pPr>
      <w:r>
        <w:separator/>
      </w:r>
    </w:p>
  </w:endnote>
  <w:endnote w:type="continuationSeparator" w:id="0">
    <w:p w14:paraId="08018A5F" w14:textId="77777777" w:rsidR="006C3E62" w:rsidRDefault="006C3E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34F9C" w14:textId="77777777" w:rsidR="006C3E62" w:rsidRDefault="006C3E62">
      <w:r>
        <w:separator/>
      </w:r>
    </w:p>
  </w:footnote>
  <w:footnote w:type="continuationSeparator" w:id="0">
    <w:p w14:paraId="4A1745DA" w14:textId="77777777" w:rsidR="006C3E62" w:rsidRDefault="006C3E62">
      <w:r>
        <w:continuationSeparator/>
      </w:r>
    </w:p>
  </w:footnote>
  <w:footnote w:id="1">
    <w:p w14:paraId="32813CA2" w14:textId="77777777" w:rsidR="00001631" w:rsidRDefault="00010EC6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4C4F5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2C26E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9C007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4C0A4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D6F9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0B5E9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405B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E8AA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260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B0E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53EC20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61F70F63"/>
    <w:multiLevelType w:val="hybridMultilevel"/>
    <w:tmpl w:val="D16C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83A3E"/>
    <w:multiLevelType w:val="hybridMultilevel"/>
    <w:tmpl w:val="3D10E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B1364"/>
    <w:multiLevelType w:val="hybridMultilevel"/>
    <w:tmpl w:val="353A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25347">
    <w:abstractNumId w:val="10"/>
  </w:num>
  <w:num w:numId="2" w16cid:durableId="621035619">
    <w:abstractNumId w:val="0"/>
  </w:num>
  <w:num w:numId="3" w16cid:durableId="316422688">
    <w:abstractNumId w:val="1"/>
  </w:num>
  <w:num w:numId="4" w16cid:durableId="1126849415">
    <w:abstractNumId w:val="2"/>
  </w:num>
  <w:num w:numId="5" w16cid:durableId="262803553">
    <w:abstractNumId w:val="3"/>
  </w:num>
  <w:num w:numId="6" w16cid:durableId="603657636">
    <w:abstractNumId w:val="8"/>
  </w:num>
  <w:num w:numId="7" w16cid:durableId="611977603">
    <w:abstractNumId w:val="4"/>
  </w:num>
  <w:num w:numId="8" w16cid:durableId="1554461369">
    <w:abstractNumId w:val="5"/>
  </w:num>
  <w:num w:numId="9" w16cid:durableId="825129911">
    <w:abstractNumId w:val="6"/>
  </w:num>
  <w:num w:numId="10" w16cid:durableId="1627808982">
    <w:abstractNumId w:val="7"/>
  </w:num>
  <w:num w:numId="11" w16cid:durableId="518467283">
    <w:abstractNumId w:val="9"/>
  </w:num>
  <w:num w:numId="12" w16cid:durableId="1741635720">
    <w:abstractNumId w:val="12"/>
  </w:num>
  <w:num w:numId="13" w16cid:durableId="1369379520">
    <w:abstractNumId w:val="13"/>
  </w:num>
  <w:num w:numId="14" w16cid:durableId="833044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631"/>
    <w:rsid w:val="00001385"/>
    <w:rsid w:val="00001631"/>
    <w:rsid w:val="00010EC6"/>
    <w:rsid w:val="000A5BC0"/>
    <w:rsid w:val="0012574B"/>
    <w:rsid w:val="00170ECC"/>
    <w:rsid w:val="003656AC"/>
    <w:rsid w:val="00453F73"/>
    <w:rsid w:val="0045621F"/>
    <w:rsid w:val="004A3F0A"/>
    <w:rsid w:val="004A4479"/>
    <w:rsid w:val="00554EDA"/>
    <w:rsid w:val="005868B0"/>
    <w:rsid w:val="005A5ADF"/>
    <w:rsid w:val="005B6427"/>
    <w:rsid w:val="00647358"/>
    <w:rsid w:val="00684DAC"/>
    <w:rsid w:val="006C3E62"/>
    <w:rsid w:val="00761449"/>
    <w:rsid w:val="0076661D"/>
    <w:rsid w:val="00784A2D"/>
    <w:rsid w:val="0082553D"/>
    <w:rsid w:val="008274B3"/>
    <w:rsid w:val="008331DD"/>
    <w:rsid w:val="008F0C29"/>
    <w:rsid w:val="008F5BFB"/>
    <w:rsid w:val="009260BA"/>
    <w:rsid w:val="00927F0F"/>
    <w:rsid w:val="00983733"/>
    <w:rsid w:val="009D2722"/>
    <w:rsid w:val="009F581A"/>
    <w:rsid w:val="00A07C18"/>
    <w:rsid w:val="00AC7D4B"/>
    <w:rsid w:val="00AF4EBE"/>
    <w:rsid w:val="00AF7256"/>
    <w:rsid w:val="00B41F11"/>
    <w:rsid w:val="00B54557"/>
    <w:rsid w:val="00BB5159"/>
    <w:rsid w:val="00C97C3B"/>
    <w:rsid w:val="00CA7408"/>
    <w:rsid w:val="00CD3953"/>
    <w:rsid w:val="00D04F71"/>
    <w:rsid w:val="00D151B9"/>
    <w:rsid w:val="00D15779"/>
    <w:rsid w:val="00DC3CA7"/>
    <w:rsid w:val="00DC4228"/>
    <w:rsid w:val="00E06265"/>
    <w:rsid w:val="00E31568"/>
    <w:rsid w:val="00E830FA"/>
    <w:rsid w:val="00E9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D2120"/>
  <w15:docId w15:val="{3143EC04-335E-BE4F-A9A4-ACC88F43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0ECC"/>
    <w:rPr>
      <w:rFonts w:ascii="TH Sarabun New" w:hAnsi="TH Sarabun New"/>
      <w:sz w:val="28"/>
    </w:rPr>
  </w:style>
  <w:style w:type="paragraph" w:styleId="Heading1">
    <w:name w:val="heading 1"/>
    <w:basedOn w:val="Normal"/>
    <w:next w:val="BodyText"/>
    <w:uiPriority w:val="9"/>
    <w:qFormat/>
    <w:rsid w:val="00CD39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44061" w:themeColor="accent1" w:themeShade="80"/>
      <w:sz w:val="5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F581A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44061" w:themeColor="accent1" w:themeShade="80"/>
      <w:sz w:val="4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F581A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8064A2" w:themeColor="accent4"/>
      <w:sz w:val="40"/>
    </w:rPr>
  </w:style>
  <w:style w:type="paragraph" w:styleId="Heading4">
    <w:name w:val="heading 4"/>
    <w:basedOn w:val="Normal"/>
    <w:next w:val="BodyText"/>
    <w:uiPriority w:val="9"/>
    <w:unhideWhenUsed/>
    <w:qFormat/>
    <w:rsid w:val="009F581A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76923C" w:themeColor="accent3" w:themeShade="BF"/>
      <w:sz w:val="36"/>
    </w:rPr>
  </w:style>
  <w:style w:type="paragraph" w:styleId="Heading5">
    <w:name w:val="heading 5"/>
    <w:basedOn w:val="Normal"/>
    <w:next w:val="BodyText"/>
    <w:uiPriority w:val="9"/>
    <w:unhideWhenUsed/>
    <w:qFormat/>
    <w:rsid w:val="00DC4228"/>
    <w:pPr>
      <w:keepNext/>
      <w:keepLines/>
      <w:spacing w:before="200" w:after="0"/>
      <w:outlineLvl w:val="4"/>
    </w:pPr>
    <w:rPr>
      <w:rFonts w:eastAsiaTheme="majorEastAsia" w:cstheme="majorBidi"/>
      <w:iCs/>
      <w:color w:val="76923C" w:themeColor="accent3" w:themeShade="BF"/>
    </w:rPr>
  </w:style>
  <w:style w:type="paragraph" w:styleId="Heading6">
    <w:name w:val="heading 6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6661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8274B3"/>
    <w:pPr>
      <w:keepNext/>
      <w:keepLines/>
      <w:spacing w:before="480" w:after="240"/>
      <w:jc w:val="center"/>
    </w:pPr>
    <w:rPr>
      <w:rFonts w:eastAsiaTheme="majorEastAsia" w:cstheme="majorBidi"/>
      <w:b/>
      <w:bCs/>
      <w:sz w:val="52"/>
      <w:szCs w:val="36"/>
    </w:rPr>
  </w:style>
  <w:style w:type="paragraph" w:styleId="Subtitle">
    <w:name w:val="Subtitle"/>
    <w:basedOn w:val="Title"/>
    <w:next w:val="BodyText"/>
    <w:qFormat/>
    <w:rsid w:val="008274B3"/>
    <w:pPr>
      <w:spacing w:before="240"/>
    </w:pPr>
    <w:rPr>
      <w:color w:val="7F7F7F" w:themeColor="text1" w:themeTint="80"/>
      <w:sz w:val="36"/>
      <w:szCs w:val="30"/>
    </w:rPr>
  </w:style>
  <w:style w:type="paragraph" w:customStyle="1" w:styleId="Author">
    <w:name w:val="Author"/>
    <w:next w:val="BodyText"/>
    <w:qFormat/>
    <w:rsid w:val="00E830FA"/>
    <w:pPr>
      <w:keepNext/>
      <w:keepLines/>
      <w:jc w:val="center"/>
    </w:pPr>
    <w:rPr>
      <w:rFonts w:ascii="TH Sarabun New" w:hAnsi="TH Sarabun New"/>
      <w:sz w:val="32"/>
    </w:rPr>
  </w:style>
  <w:style w:type="paragraph" w:styleId="Date">
    <w:name w:val="Date"/>
    <w:next w:val="BodyText"/>
    <w:qFormat/>
    <w:rsid w:val="00E830FA"/>
    <w:pPr>
      <w:keepNext/>
      <w:keepLines/>
      <w:jc w:val="center"/>
    </w:pPr>
    <w:rPr>
      <w:rFonts w:ascii="TH Sarabun New" w:hAnsi="TH Sarabun New"/>
      <w:sz w:val="32"/>
    </w:rPr>
  </w:style>
  <w:style w:type="paragraph" w:customStyle="1" w:styleId="Abstract">
    <w:name w:val="Abstract"/>
    <w:basedOn w:val="Normal"/>
    <w:next w:val="BodyText"/>
    <w:qFormat/>
    <w:rsid w:val="0076661D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47358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5455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54557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C7D4B"/>
    <w:pPr>
      <w:keepNext/>
    </w:pPr>
    <w:rPr>
      <w:color w:val="595959" w:themeColor="text1" w:themeTint="A6"/>
    </w:rPr>
  </w:style>
  <w:style w:type="paragraph" w:customStyle="1" w:styleId="ImageCaption">
    <w:name w:val="Image Caption"/>
    <w:basedOn w:val="Caption"/>
    <w:rsid w:val="00AC7D4B"/>
    <w:rPr>
      <w:color w:val="595959" w:themeColor="text1" w:themeTint="A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4A3F0A"/>
    <w:rPr>
      <w:rFonts w:ascii="Consolas" w:hAnsi="Consolas"/>
      <w:color w:val="9954BB"/>
      <w:sz w:val="22"/>
      <w:bdr w:val="none" w:sz="0" w:space="0" w:color="auto"/>
      <w:shd w:val="clear" w:color="auto" w:fill="auto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53F73"/>
    <w:rPr>
      <w:color w:val="A13A3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character" w:customStyle="1" w:styleId="BodyTextChar">
    <w:name w:val="Body Text Char"/>
    <w:basedOn w:val="DefaultParagraphFont"/>
    <w:link w:val="BodyText"/>
    <w:rsid w:val="0076661D"/>
    <w:rPr>
      <w:rFonts w:ascii="TH Sarabun New" w:hAnsi="TH Sarabun New"/>
      <w:sz w:val="32"/>
    </w:rPr>
  </w:style>
  <w:style w:type="character" w:styleId="FollowedHyperlink">
    <w:name w:val="FollowedHyperlink"/>
    <w:basedOn w:val="DefaultParagraphFont"/>
    <w:semiHidden/>
    <w:unhideWhenUsed/>
    <w:rsid w:val="0076661D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5B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41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Kittipos Sirivongrungson</cp:lastModifiedBy>
  <cp:revision>48</cp:revision>
  <dcterms:created xsi:type="dcterms:W3CDTF">2017-12-27T05:22:00Z</dcterms:created>
  <dcterms:modified xsi:type="dcterms:W3CDTF">2024-09-10T16:25:00Z</dcterms:modified>
</cp:coreProperties>
</file>